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57" w:type="dxa"/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31"/>
        <w:gridCol w:w="1453"/>
        <w:gridCol w:w="2280"/>
        <w:gridCol w:w="2030"/>
      </w:tblGrid>
      <w:tr w:rsidR="00635048" w14:paraId="38AC7B6A" w14:textId="77777777" w:rsidTr="00635048">
        <w:tc>
          <w:tcPr>
            <w:tcW w:w="2708" w:type="pct"/>
          </w:tcPr>
          <w:p w14:paraId="01D30902" w14:textId="03290555" w:rsidR="00635048" w:rsidRPr="009D2DED" w:rsidRDefault="00635048">
            <w:pPr>
              <w:tabs>
                <w:tab w:val="left" w:pos="1455"/>
              </w:tabs>
              <w:rPr>
                <w:rFonts w:ascii="Arial" w:hAnsi="Arial" w:cs="Arial"/>
              </w:rPr>
            </w:pPr>
          </w:p>
        </w:tc>
        <w:tc>
          <w:tcPr>
            <w:tcW w:w="521" w:type="pct"/>
          </w:tcPr>
          <w:p w14:paraId="180D4C66" w14:textId="77777777" w:rsidR="00635048" w:rsidRPr="009D2DED" w:rsidRDefault="00635048" w:rsidP="009D2DED">
            <w:pPr>
              <w:tabs>
                <w:tab w:val="left" w:pos="1455"/>
              </w:tabs>
              <w:jc w:val="right"/>
              <w:rPr>
                <w:rFonts w:ascii="Arial" w:hAnsi="Arial" w:cs="Arial"/>
              </w:rPr>
            </w:pPr>
            <w:r w:rsidRPr="009D2DED">
              <w:rPr>
                <w:rFonts w:ascii="Arial" w:hAnsi="Arial" w:cs="Arial"/>
              </w:rPr>
              <w:t>&lt;&lt;Unidades&gt;&gt;</w:t>
            </w:r>
          </w:p>
        </w:tc>
        <w:tc>
          <w:tcPr>
            <w:tcW w:w="1653" w:type="pct"/>
          </w:tcPr>
          <w:p w14:paraId="5138A126" w14:textId="77777777" w:rsidR="00635048" w:rsidRPr="009D2DED" w:rsidRDefault="00635048" w:rsidP="009D2DED">
            <w:pPr>
              <w:tabs>
                <w:tab w:val="left" w:pos="1455"/>
              </w:tabs>
              <w:jc w:val="right"/>
              <w:rPr>
                <w:rFonts w:ascii="Arial" w:hAnsi="Arial" w:cs="Arial"/>
              </w:rPr>
            </w:pPr>
            <w:r w:rsidRPr="009D2DED">
              <w:rPr>
                <w:rFonts w:ascii="Arial" w:hAnsi="Arial" w:cs="Arial"/>
              </w:rPr>
              <w:t>&lt;&lt;Importe Unitario&gt;&gt;</w:t>
            </w:r>
          </w:p>
        </w:tc>
        <w:tc>
          <w:tcPr>
            <w:tcW w:w="118" w:type="pct"/>
          </w:tcPr>
          <w:p w14:paraId="666CC160" w14:textId="77777777" w:rsidR="00635048" w:rsidRPr="009D2DED" w:rsidRDefault="00635048" w:rsidP="009D2DED">
            <w:pPr>
              <w:tabs>
                <w:tab w:val="left" w:pos="1455"/>
              </w:tabs>
              <w:jc w:val="right"/>
              <w:rPr>
                <w:rFonts w:ascii="Arial" w:hAnsi="Arial" w:cs="Arial"/>
              </w:rPr>
            </w:pPr>
            <w:r w:rsidRPr="009D2DED">
              <w:rPr>
                <w:rFonts w:ascii="Arial" w:hAnsi="Arial" w:cs="Arial"/>
              </w:rPr>
              <w:t>&lt;&lt;A3Calculo(Importe Neto de Honorarios(x Unid.)+Importe de Pagos Delegados+Importe Provisiones Fondo Solicitadas+Importe Gastos con iva netos (x Unid.)+Importe Gastos sin iva netos (x Unid.))&gt;&gt;</w:t>
            </w:r>
          </w:p>
        </w:tc>
      </w:tr>
    </w:tbl>
    <w:p w14:paraId="4C075F82" w14:textId="77777777" w:rsidR="00D825C5" w:rsidRDefault="00D825C5" w:rsidP="00521D48">
      <w:pPr>
        <w:tabs>
          <w:tab w:val="left" w:pos="1455"/>
        </w:tabs>
      </w:pPr>
    </w:p>
    <w:sectPr w:rsidR="00D825C5" w:rsidSect="00F06C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356" w:right="851" w:bottom="1418" w:left="851" w:header="720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9D062" w14:textId="77777777" w:rsidR="00E438FA" w:rsidRDefault="00E438FA">
      <w:r>
        <w:separator/>
      </w:r>
    </w:p>
  </w:endnote>
  <w:endnote w:type="continuationSeparator" w:id="0">
    <w:p w14:paraId="5E300A99" w14:textId="77777777" w:rsidR="00E438FA" w:rsidRDefault="00E43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027C" w14:textId="77777777" w:rsidR="0099569A" w:rsidRDefault="009956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D8F90" w14:textId="3828A52E" w:rsidR="0092669F" w:rsidRPr="0092669F" w:rsidRDefault="0092669F">
    <w:pPr>
      <w:pStyle w:val="Piedepgina"/>
      <w:rPr>
        <w:rFonts w:ascii="Arial" w:hAnsi="Arial" w:cs="Arial"/>
        <w:b/>
        <w:bCs/>
        <w:lang w:val="en-GB"/>
      </w:rPr>
    </w:pPr>
    <w:r w:rsidRPr="0092669F">
      <w:rPr>
        <w:rFonts w:ascii="Arial" w:hAnsi="Arial" w:cs="Arial"/>
        <w:b/>
        <w:bCs/>
        <w:lang w:val="en-GB"/>
      </w:rPr>
      <w:t>Base Imponibl</w:t>
    </w:r>
    <w:r w:rsidR="0099569A">
      <w:rPr>
        <w:rFonts w:ascii="Arial" w:hAnsi="Arial" w:cs="Arial"/>
        <w:b/>
        <w:bCs/>
        <w:lang w:val="en-GB"/>
      </w:rPr>
      <w:t>e          IVA</w:t>
    </w:r>
  </w:p>
  <w:p w14:paraId="5B6ADDF8" w14:textId="621FD599" w:rsidR="0092669F" w:rsidRDefault="0099569A">
    <w:pPr>
      <w:pStyle w:val="Piedepgina"/>
      <w:rPr>
        <w:rFonts w:ascii="Arial" w:hAnsi="Arial" w:cs="Arial"/>
        <w:lang w:val="en-GB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147BB71" wp14:editId="3EE1E665">
              <wp:simplePos x="0" y="0"/>
              <wp:positionH relativeFrom="margin">
                <wp:posOffset>1200150</wp:posOffset>
              </wp:positionH>
              <wp:positionV relativeFrom="paragraph">
                <wp:posOffset>24130</wp:posOffset>
              </wp:positionV>
              <wp:extent cx="1146412" cy="228600"/>
              <wp:effectExtent l="0" t="0" r="15875" b="19050"/>
              <wp:wrapNone/>
              <wp:docPr id="583407798" name="Text Box 9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6412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C1D0DB" w14:textId="1D810727" w:rsidR="0099569A" w:rsidRDefault="0099569A" w:rsidP="0099569A">
                          <w:pPr>
                            <w:pStyle w:val="Textoindependiente2"/>
                          </w:pPr>
                          <w:r>
                            <w:t>{{total_iva}}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47BB71" id="_x0000_t202" coordsize="21600,21600" o:spt="202" path="m,l,21600r21600,l21600,xe">
              <v:stroke joinstyle="miter"/>
              <v:path gradientshapeok="t" o:connecttype="rect"/>
            </v:shapetype>
            <v:shape id="Text Box 994" o:spid="_x0000_s1029" type="#_x0000_t202" style="position:absolute;margin-left:94.5pt;margin-top:1.9pt;width:90.2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">
              <v:textbox>
                <w:txbxContent>
                  <w:p w14:paraId="42C1D0DB" w14:textId="1D810727" w:rsidR="0099569A" w:rsidRDefault="0099569A" w:rsidP="0099569A">
                    <w:pPr>
                      <w:pStyle w:val="Textoindependiente2"/>
                    </w:pPr>
                    <w:r>
                      <w:t>{{total_iva}}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2669F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6247CC55" wp14:editId="501E55F3">
              <wp:simplePos x="0" y="0"/>
              <wp:positionH relativeFrom="margin">
                <wp:posOffset>-9525</wp:posOffset>
              </wp:positionH>
              <wp:positionV relativeFrom="paragraph">
                <wp:posOffset>24130</wp:posOffset>
              </wp:positionV>
              <wp:extent cx="1146412" cy="228600"/>
              <wp:effectExtent l="0" t="0" r="15875" b="19050"/>
              <wp:wrapNone/>
              <wp:docPr id="2147019422" name="Text Box 9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6412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9775B8" w14:textId="11B276EA" w:rsidR="00337412" w:rsidRDefault="0099569A" w:rsidP="0092669F">
                          <w:pPr>
                            <w:pStyle w:val="Textoindependiente2"/>
                          </w:pPr>
                          <w:r>
                            <w:t>{{total_base}}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47CC55" id="_x0000_s1030" type="#_x0000_t202" style="position:absolute;margin-left:-.75pt;margin-top:1.9pt;width:90.25pt;height:18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">
              <v:textbox>
                <w:txbxContent>
                  <w:p w14:paraId="4A9775B8" w14:textId="11B276EA" w:rsidR="00337412" w:rsidRDefault="0099569A" w:rsidP="0092669F">
                    <w:pPr>
                      <w:pStyle w:val="Textoindependiente2"/>
                    </w:pPr>
                    <w:r>
                      <w:t>{{total_base}}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E480C35" w14:textId="0E0B49EE" w:rsidR="00337412" w:rsidRDefault="00337412">
    <w:pPr>
      <w:pStyle w:val="Piedepgina"/>
      <w:rPr>
        <w:rFonts w:ascii="Arial" w:hAnsi="Arial" w:cs="Arial"/>
        <w:lang w:val="en-GB"/>
      </w:rPr>
    </w:pPr>
    <w:r>
      <w:rPr>
        <w:rFonts w:ascii="Arial" w:hAnsi="Arial" w:cs="Arial"/>
        <w:lang w:val="en-GB"/>
      </w:rPr>
      <w:tab/>
    </w:r>
    <w:r>
      <w:rPr>
        <w:rFonts w:ascii="Arial" w:hAnsi="Arial" w:cs="Arial"/>
        <w:lang w:val="en-GB"/>
      </w:rPr>
      <w:tab/>
    </w:r>
    <w:r>
      <w:rPr>
        <w:rFonts w:ascii="Arial" w:hAnsi="Arial" w:cs="Arial"/>
        <w:lang w:val="en-GB"/>
      </w:rPr>
      <w:tab/>
    </w:r>
  </w:p>
  <w:p w14:paraId="5822DFBE" w14:textId="6C556749" w:rsidR="00337412" w:rsidRPr="00C74FB2" w:rsidRDefault="00337412">
    <w:pPr>
      <w:pStyle w:val="Ttulo2"/>
      <w:rPr>
        <w:rFonts w:ascii="Arial" w:hAnsi="Arial" w:cs="Arial"/>
      </w:rPr>
    </w:pPr>
    <w:r>
      <w:rPr>
        <w:rFonts w:ascii="Arial" w:hAnsi="Arial" w:cs="Arial"/>
      </w:rPr>
      <w:t xml:space="preserve">      </w:t>
    </w:r>
    <w:r w:rsidR="00DE50B9">
      <w:rPr>
        <w:rFonts w:ascii="Arial" w:hAnsi="Arial" w:cs="Arial"/>
      </w:rPr>
      <w:t xml:space="preserve">        </w:t>
    </w:r>
    <w:r>
      <w:rPr>
        <w:rFonts w:ascii="Arial" w:hAnsi="Arial" w:cs="Arial"/>
      </w:rPr>
      <w:t xml:space="preserve">                                                                          </w:t>
    </w:r>
  </w:p>
  <w:p w14:paraId="4CEE514B" w14:textId="19164869" w:rsidR="00337412" w:rsidRPr="00143E5E" w:rsidRDefault="00337412" w:rsidP="008C3A09">
    <w:pPr>
      <w:pStyle w:val="Piedepgina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                                                  </w:t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  <w:sz w:val="16"/>
      </w:rPr>
      <w:t xml:space="preserve">  </w:t>
    </w:r>
  </w:p>
  <w:p w14:paraId="6DB178D8" w14:textId="27654BE8" w:rsidR="00337412" w:rsidRDefault="00337412">
    <w:pPr>
      <w:pStyle w:val="Piedepgina"/>
      <w:rPr>
        <w:rFonts w:ascii="Arial" w:hAnsi="Arial" w:cs="Arial"/>
        <w:sz w:val="14"/>
        <w:szCs w:val="14"/>
      </w:rPr>
    </w:pPr>
  </w:p>
  <w:p w14:paraId="7EC14552" w14:textId="77777777" w:rsidR="0092669F" w:rsidRDefault="0092669F">
    <w:pPr>
      <w:pStyle w:val="Piedepgina"/>
      <w:rPr>
        <w:rFonts w:ascii="Arial" w:hAnsi="Arial" w:cs="Arial"/>
        <w:b/>
        <w:sz w:val="16"/>
        <w:szCs w:val="16"/>
      </w:rPr>
    </w:pPr>
  </w:p>
  <w:p w14:paraId="61E1748C" w14:textId="52F69127" w:rsidR="00337412" w:rsidRPr="00C74FB2" w:rsidRDefault="00337412">
    <w:pPr>
      <w:pStyle w:val="Piedepgina"/>
      <w:rPr>
        <w:rFonts w:ascii="Arial" w:hAnsi="Arial" w:cs="Arial"/>
        <w:b/>
        <w:sz w:val="16"/>
        <w:szCs w:val="16"/>
      </w:rPr>
    </w:pPr>
    <w:r w:rsidRPr="00C74FB2">
      <w:rPr>
        <w:rFonts w:ascii="Arial" w:hAnsi="Arial" w:cs="Arial"/>
        <w:b/>
        <w:sz w:val="16"/>
        <w:szCs w:val="16"/>
      </w:rPr>
      <w:t>FORMA DE PAGO</w:t>
    </w:r>
    <w:r w:rsidR="0099569A">
      <w:rPr>
        <w:rFonts w:ascii="Arial" w:hAnsi="Arial" w:cs="Arial"/>
        <w:b/>
        <w:sz w:val="16"/>
        <w:szCs w:val="16"/>
      </w:rPr>
      <w:tab/>
    </w:r>
    <w:r w:rsidR="0099569A">
      <w:rPr>
        <w:rFonts w:ascii="Arial" w:hAnsi="Arial" w:cs="Arial"/>
        <w:b/>
        <w:sz w:val="16"/>
        <w:szCs w:val="16"/>
      </w:rPr>
      <w:tab/>
    </w:r>
    <w:r w:rsidR="0099569A">
      <w:rPr>
        <w:rFonts w:ascii="Arial" w:hAnsi="Arial" w:cs="Arial"/>
        <w:b/>
        <w:sz w:val="16"/>
        <w:szCs w:val="16"/>
      </w:rPr>
      <w:tab/>
      <w:t xml:space="preserve">     IMPORTE LIQUIDO</w:t>
    </w:r>
  </w:p>
  <w:p w14:paraId="2141019E" w14:textId="06E4AFFA" w:rsidR="00337412" w:rsidRDefault="0099569A">
    <w:pPr>
      <w:pStyle w:val="Piedepgina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EE7C312" wp14:editId="4A6A8839">
              <wp:simplePos x="0" y="0"/>
              <wp:positionH relativeFrom="column">
                <wp:posOffset>5498465</wp:posOffset>
              </wp:positionH>
              <wp:positionV relativeFrom="paragraph">
                <wp:posOffset>14605</wp:posOffset>
              </wp:positionV>
              <wp:extent cx="1114425" cy="285750"/>
              <wp:effectExtent l="0" t="0" r="28575" b="19050"/>
              <wp:wrapNone/>
              <wp:docPr id="106401586" name="Text Box 10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4425" cy="2857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A72C9E7" w14:textId="1E888DEF" w:rsidR="00337412" w:rsidRPr="0051629B" w:rsidRDefault="0099569A" w:rsidP="00D8374B">
                          <w:pPr>
                            <w:jc w:val="right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{{total_factura}}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E7C312" id="Text Box 1039" o:spid="_x0000_s1031" type="#_x0000_t202" style="position:absolute;margin-left:432.95pt;margin-top:1.15pt;width:87.75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" filled="f" fillcolor="black">
              <v:textbox>
                <w:txbxContent>
                  <w:p w14:paraId="6A72C9E7" w14:textId="1E888DEF" w:rsidR="00337412" w:rsidRPr="0051629B" w:rsidRDefault="0099569A" w:rsidP="00D8374B">
                    <w:pPr>
                      <w:jc w:val="right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{{total_factura}}</w:t>
                    </w:r>
                  </w:p>
                </w:txbxContent>
              </v:textbox>
            </v:shape>
          </w:pict>
        </mc:Fallback>
      </mc:AlternateContent>
    </w:r>
    <w:r w:rsidR="00363AD4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C33524C" wp14:editId="5DD3A019">
              <wp:simplePos x="0" y="0"/>
              <wp:positionH relativeFrom="column">
                <wp:posOffset>-26035</wp:posOffset>
              </wp:positionH>
              <wp:positionV relativeFrom="paragraph">
                <wp:posOffset>24129</wp:posOffset>
              </wp:positionV>
              <wp:extent cx="5356860" cy="295275"/>
              <wp:effectExtent l="0" t="0" r="15240" b="28575"/>
              <wp:wrapNone/>
              <wp:docPr id="2091268304" name="Text Box 10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56860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2F854BB" w14:textId="25F16193" w:rsidR="00337412" w:rsidRDefault="0099569A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t>{{pago_metodo}}</w:t>
                          </w:r>
                          <w:r>
                            <w:t xml:space="preserve"> – {{pago_iban}}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33524C" id="Text Box 1021" o:spid="_x0000_s1032" type="#_x0000_t202" style="position:absolute;margin-left:-2.05pt;margin-top:1.9pt;width:421.8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">
              <v:textbox>
                <w:txbxContent>
                  <w:p w14:paraId="52F854BB" w14:textId="25F16193" w:rsidR="00337412" w:rsidRDefault="0099569A">
                    <w:pPr>
                      <w:rPr>
                        <w:rFonts w:ascii="Arial" w:hAnsi="Arial" w:cs="Arial"/>
                      </w:rPr>
                    </w:pPr>
                    <w:r>
                      <w:t>{{pago_metodo}}</w:t>
                    </w:r>
                    <w:r>
                      <w:t xml:space="preserve"> – {{pago_iban}}</w:t>
                    </w:r>
                  </w:p>
                </w:txbxContent>
              </v:textbox>
            </v:shape>
          </w:pict>
        </mc:Fallback>
      </mc:AlternateContent>
    </w:r>
  </w:p>
  <w:p w14:paraId="55E7CD4F" w14:textId="77777777" w:rsidR="00337412" w:rsidRDefault="00337412">
    <w:pPr>
      <w:pStyle w:val="Piedepgina"/>
      <w:rPr>
        <w:rFonts w:ascii="Arial" w:hAnsi="Arial" w:cs="Arial"/>
      </w:rPr>
    </w:pPr>
  </w:p>
  <w:p w14:paraId="26C0373A" w14:textId="77777777" w:rsidR="00337412" w:rsidRDefault="00337412">
    <w:pPr>
      <w:pStyle w:val="Piedepgina"/>
      <w:rPr>
        <w:rFonts w:ascii="Arial" w:hAnsi="Arial" w:cs="Arial"/>
      </w:rPr>
    </w:pPr>
    <w:r>
      <w:rPr>
        <w:rFonts w:ascii="Arial" w:hAnsi="Arial" w:cs="Arial"/>
      </w:rPr>
      <w:t>- - - - - - - - - - - - - - - - - - - - - - - - - - - - - - - - - - - - - - - - - - - - - - - - - - - - - - - - - - - - - - - - - - - - - - - - - - - - - - -</w:t>
    </w:r>
  </w:p>
  <w:p w14:paraId="37137ABF" w14:textId="51BACFF6" w:rsidR="00337412" w:rsidRDefault="00337412">
    <w:pPr>
      <w:pStyle w:val="Piedepgina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7887A" w14:textId="77777777" w:rsidR="0099569A" w:rsidRDefault="00995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8E583" w14:textId="77777777" w:rsidR="00E438FA" w:rsidRDefault="00E438FA">
      <w:r>
        <w:separator/>
      </w:r>
    </w:p>
  </w:footnote>
  <w:footnote w:type="continuationSeparator" w:id="0">
    <w:p w14:paraId="20D4ECC1" w14:textId="77777777" w:rsidR="00E438FA" w:rsidRDefault="00E43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0A4C6" w14:textId="77777777" w:rsidR="0099569A" w:rsidRDefault="0099569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B1C0D" w14:textId="77777777" w:rsidR="0099569A" w:rsidRPr="0099569A" w:rsidRDefault="0099569A" w:rsidP="0099569A">
    <w:pPr>
      <w:rPr>
        <w:u w:val="single"/>
      </w:rPr>
    </w:pPr>
    <w:r w:rsidRPr="0099569A">
      <w:rPr>
        <w:b/>
        <w:u w:val="single"/>
      </w:rPr>
      <w:t>Emisor</w:t>
    </w:r>
  </w:p>
  <w:p w14:paraId="58A018EE" w14:textId="77777777" w:rsidR="0099569A" w:rsidRDefault="0099569A" w:rsidP="0099569A">
    <w:r>
      <w:rPr>
        <w:b/>
      </w:rPr>
      <w:t xml:space="preserve">Nombre: </w:t>
    </w:r>
    <w:r>
      <w:t>{{empresa_nombre}}</w:t>
    </w:r>
  </w:p>
  <w:p w14:paraId="10E94632" w14:textId="77777777" w:rsidR="0099569A" w:rsidRDefault="0099569A" w:rsidP="0099569A">
    <w:r>
      <w:rPr>
        <w:b/>
      </w:rPr>
      <w:t xml:space="preserve">CIF/NIF: </w:t>
    </w:r>
    <w:r>
      <w:t>{{empresa_cif}}</w:t>
    </w:r>
  </w:p>
  <w:p w14:paraId="60369692" w14:textId="336CEB20" w:rsidR="0099569A" w:rsidRDefault="0099569A" w:rsidP="0099569A">
    <w:r>
      <w:rPr>
        <w:b/>
      </w:rPr>
      <w:t>Dirección</w:t>
    </w:r>
    <w:r>
      <w:rPr>
        <w:b/>
      </w:rPr>
      <w:t xml:space="preserve">: </w:t>
    </w:r>
    <w:r>
      <w:t>{{empresa_direccion}}</w:t>
    </w:r>
  </w:p>
  <w:p w14:paraId="293B57E6" w14:textId="29E18AC1" w:rsidR="0099569A" w:rsidRDefault="0099569A" w:rsidP="0099569A">
    <w:r>
      <w:rPr>
        <w:b/>
      </w:rPr>
      <w:t xml:space="preserve">CP y </w:t>
    </w:r>
    <w:r>
      <w:rPr>
        <w:b/>
      </w:rPr>
      <w:t>población</w:t>
    </w:r>
    <w:r>
      <w:rPr>
        <w:b/>
      </w:rPr>
      <w:t xml:space="preserve">: </w:t>
    </w:r>
    <w:r>
      <w:t>{{empresa_cp}} {{empresa_poblacion}}</w:t>
    </w:r>
  </w:p>
  <w:p w14:paraId="64A7EBDE" w14:textId="77777777" w:rsidR="0099569A" w:rsidRDefault="0099569A" w:rsidP="0099569A">
    <w:r>
      <w:rPr>
        <w:b/>
      </w:rPr>
      <w:t xml:space="preserve">Provincia: </w:t>
    </w:r>
    <w:r>
      <w:t>{{empresa_provincia}}</w:t>
    </w:r>
  </w:p>
  <w:p w14:paraId="19109145" w14:textId="060C5EE8" w:rsidR="0099569A" w:rsidRDefault="0099569A" w:rsidP="0099569A">
    <w:r>
      <w:rPr>
        <w:b/>
      </w:rPr>
      <w:t>Teléfono</w:t>
    </w:r>
    <w:r>
      <w:rPr>
        <w:b/>
      </w:rPr>
      <w:t xml:space="preserve">: </w:t>
    </w:r>
    <w:r>
      <w:t>{{empresa_telefono}}</w:t>
    </w:r>
  </w:p>
  <w:p w14:paraId="7BA312D6" w14:textId="0ACBBDF4" w:rsidR="00337412" w:rsidRPr="0099569A" w:rsidRDefault="0099569A" w:rsidP="0099569A">
    <w:pPr>
      <w:pStyle w:val="Encabezado"/>
      <w:tabs>
        <w:tab w:val="clear" w:pos="4252"/>
        <w:tab w:val="left" w:pos="5954"/>
      </w:tabs>
      <w:rPr>
        <w:sz w:val="28"/>
      </w:rPr>
    </w:pPr>
    <w:r>
      <w:rPr>
        <w:b/>
      </w:rPr>
      <w:t xml:space="preserve">Email: </w:t>
    </w:r>
    <w:r>
      <w:t>{{empresa_email}}</w:t>
    </w:r>
    <w:r w:rsidR="00337412">
      <w:tab/>
    </w:r>
  </w:p>
  <w:p w14:paraId="3A1697AD" w14:textId="77777777" w:rsidR="00337412" w:rsidRPr="00EC47ED" w:rsidRDefault="00337412" w:rsidP="00EC47ED">
    <w:pPr>
      <w:pStyle w:val="Encabezado"/>
      <w:tabs>
        <w:tab w:val="clear" w:pos="4252"/>
        <w:tab w:val="clear" w:pos="8504"/>
        <w:tab w:val="left" w:pos="5954"/>
      </w:tabs>
    </w:pPr>
    <w:r>
      <w:tab/>
    </w:r>
  </w:p>
  <w:p w14:paraId="0FC58C1C" w14:textId="754411AF" w:rsidR="00337412" w:rsidRDefault="00337412">
    <w:pPr>
      <w:pStyle w:val="Encabezado"/>
      <w:tabs>
        <w:tab w:val="clear" w:pos="4252"/>
        <w:tab w:val="clear" w:pos="8504"/>
        <w:tab w:val="left" w:pos="5954"/>
      </w:tabs>
      <w:ind w:firstLine="1418"/>
      <w:rPr>
        <w:rFonts w:ascii="Arial" w:hAnsi="Arial" w:cs="Arial"/>
      </w:rPr>
    </w:pPr>
  </w:p>
  <w:p w14:paraId="289CD3DB" w14:textId="45318694" w:rsidR="00337412" w:rsidRDefault="00363AD4">
    <w:pPr>
      <w:pStyle w:val="Encabezado"/>
      <w:tabs>
        <w:tab w:val="clear" w:pos="4252"/>
        <w:tab w:val="clear" w:pos="8504"/>
        <w:tab w:val="left" w:pos="5954"/>
      </w:tabs>
      <w:ind w:firstLine="1418"/>
      <w:rPr>
        <w:rFonts w:ascii="Arial" w:hAnsi="Arial" w:cs="Ari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5E8B8B" wp14:editId="3610FFC9">
              <wp:simplePos x="0" y="0"/>
              <wp:positionH relativeFrom="column">
                <wp:posOffset>3511550</wp:posOffset>
              </wp:positionH>
              <wp:positionV relativeFrom="paragraph">
                <wp:posOffset>76200</wp:posOffset>
              </wp:positionV>
              <wp:extent cx="3044190" cy="1028700"/>
              <wp:effectExtent l="0" t="0" r="0" b="0"/>
              <wp:wrapNone/>
              <wp:docPr id="959084810" name="Text Box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4190" cy="1028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BD505D0" w14:textId="45F196A4" w:rsidR="00337412" w:rsidRDefault="00635048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5954"/>
                            </w:tabs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{{cliente.nombre}}</w:t>
                          </w:r>
                        </w:p>
                        <w:p w14:paraId="664CF738" w14:textId="460F7FD5" w:rsidR="00337412" w:rsidRDefault="00635048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5954"/>
                            </w:tabs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 xml:space="preserve">{{cliente.direccion}} </w:t>
                          </w:r>
                        </w:p>
                        <w:p w14:paraId="31B50685" w14:textId="0FC4D4AA" w:rsidR="00337412" w:rsidRDefault="00635048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5954"/>
                            </w:tabs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{{cliente.cp}} – {{cliente.poblacion}}</w:t>
                          </w:r>
                          <w:r w:rsidR="00337412"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 w:rsidR="00337412">
                            <w:rPr>
                              <w:rFonts w:ascii="Arial" w:hAnsi="Arial" w:cs="Arial"/>
                            </w:rPr>
                            <w:instrText xml:space="preserve"> DOCPROPERTY "Municipio del cliente" </w:instrText>
                          </w:r>
                          <w:r w:rsidR="00337412"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337412"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</w:p>
                        <w:p w14:paraId="08C7FABB" w14:textId="13DCE77B" w:rsidR="00337412" w:rsidRDefault="00635048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5954"/>
                            </w:tabs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{{cliente.provincia}}</w:t>
                          </w:r>
                        </w:p>
                        <w:p w14:paraId="7AEA8650" w14:textId="64E04FEB" w:rsidR="00337412" w:rsidRDefault="00337412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5954"/>
                            </w:tabs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N.I.F: </w:t>
                          </w:r>
                          <w:r w:rsidR="00635048">
                            <w:rPr>
                              <w:rFonts w:ascii="Arial" w:hAnsi="Arial" w:cs="Arial"/>
                              <w:b/>
                              <w:bCs/>
                            </w:rPr>
                            <w:t>{{cliente.nif}}</w:t>
                          </w:r>
                        </w:p>
                      </w:txbxContent>
                    </wps:txbx>
                    <wps:bodyPr rot="0" vert="horz" wrap="square" lIns="91440" tIns="46863" rIns="91440" bIns="46863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5E8B8B" id="_x0000_t202" coordsize="21600,21600" o:spt="202" path="m,l,21600r21600,l21600,xe">
              <v:stroke joinstyle="miter"/>
              <v:path gradientshapeok="t" o:connecttype="rect"/>
            </v:shapetype>
            <v:shape id="Text Box 1025" o:spid="_x0000_s1026" type="#_x0000_t202" style="position:absolute;left:0;text-align:left;margin-left:276.5pt;margin-top:6pt;width:239.7pt;height:8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">
              <v:textbox inset=",3.69pt,,3.69pt">
                <w:txbxContent>
                  <w:p w14:paraId="6BD505D0" w14:textId="45F196A4" w:rsidR="00337412" w:rsidRDefault="00635048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5954"/>
                      </w:tabs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{{cliente.nombre}}</w:t>
                    </w:r>
                  </w:p>
                  <w:p w14:paraId="664CF738" w14:textId="460F7FD5" w:rsidR="00337412" w:rsidRDefault="00635048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5954"/>
                      </w:tabs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 xml:space="preserve">{{cliente.direccion}} </w:t>
                    </w:r>
                  </w:p>
                  <w:p w14:paraId="31B50685" w14:textId="0FC4D4AA" w:rsidR="00337412" w:rsidRDefault="00635048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5954"/>
                      </w:tabs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{{cliente.cp}} – {{cliente.poblacion}}</w:t>
                    </w:r>
                    <w:r w:rsidR="00337412">
                      <w:rPr>
                        <w:rFonts w:ascii="Arial" w:hAnsi="Arial" w:cs="Arial"/>
                      </w:rPr>
                      <w:fldChar w:fldCharType="begin"/>
                    </w:r>
                    <w:r w:rsidR="00337412">
                      <w:rPr>
                        <w:rFonts w:ascii="Arial" w:hAnsi="Arial" w:cs="Arial"/>
                      </w:rPr>
                      <w:instrText xml:space="preserve"> DOCPROPERTY "Municipio del cliente" </w:instrText>
                    </w:r>
                    <w:r w:rsidR="00337412">
                      <w:rPr>
                        <w:rFonts w:ascii="Arial" w:hAnsi="Arial" w:cs="Arial"/>
                      </w:rPr>
                      <w:fldChar w:fldCharType="separate"/>
                    </w:r>
                    <w:r w:rsidR="00337412">
                      <w:rPr>
                        <w:rFonts w:ascii="Arial" w:hAnsi="Arial" w:cs="Arial"/>
                      </w:rPr>
                      <w:fldChar w:fldCharType="end"/>
                    </w:r>
                  </w:p>
                  <w:p w14:paraId="08C7FABB" w14:textId="13DCE77B" w:rsidR="00337412" w:rsidRDefault="00635048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5954"/>
                      </w:tabs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{{cliente.provincia}}</w:t>
                    </w:r>
                  </w:p>
                  <w:p w14:paraId="7AEA8650" w14:textId="64E04FEB" w:rsidR="00337412" w:rsidRDefault="00337412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5954"/>
                      </w:tabs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 xml:space="preserve">N.I.F: </w:t>
                    </w:r>
                    <w:r w:rsidR="00635048">
                      <w:rPr>
                        <w:rFonts w:ascii="Arial" w:hAnsi="Arial" w:cs="Arial"/>
                        <w:b/>
                        <w:bCs/>
                      </w:rPr>
                      <w:t>{{cliente.nif}}</w:t>
                    </w:r>
                  </w:p>
                </w:txbxContent>
              </v:textbox>
            </v:shape>
          </w:pict>
        </mc:Fallback>
      </mc:AlternateContent>
    </w:r>
  </w:p>
  <w:p w14:paraId="23784F8D" w14:textId="77777777" w:rsidR="00337412" w:rsidRDefault="00337412">
    <w:pPr>
      <w:pStyle w:val="Encabezado"/>
      <w:tabs>
        <w:tab w:val="clear" w:pos="4252"/>
        <w:tab w:val="clear" w:pos="8504"/>
        <w:tab w:val="left" w:pos="5954"/>
      </w:tabs>
      <w:ind w:firstLine="1418"/>
      <w:rPr>
        <w:rFonts w:ascii="Arial" w:hAnsi="Arial" w:cs="Arial"/>
      </w:rPr>
    </w:pPr>
  </w:p>
  <w:p w14:paraId="5990A9A4" w14:textId="77777777" w:rsidR="00337412" w:rsidRDefault="00337412">
    <w:pPr>
      <w:pStyle w:val="Encabezado"/>
      <w:tabs>
        <w:tab w:val="clear" w:pos="4252"/>
        <w:tab w:val="clear" w:pos="8504"/>
        <w:tab w:val="left" w:pos="5954"/>
      </w:tabs>
      <w:ind w:firstLine="1418"/>
      <w:rPr>
        <w:rFonts w:ascii="Arial" w:hAnsi="Arial" w:cs="Arial"/>
      </w:rPr>
    </w:pPr>
  </w:p>
  <w:p w14:paraId="1DC8D51E" w14:textId="77777777" w:rsidR="00337412" w:rsidRDefault="00337412">
    <w:pPr>
      <w:pStyle w:val="Encabezado"/>
      <w:tabs>
        <w:tab w:val="clear" w:pos="4252"/>
        <w:tab w:val="clear" w:pos="8504"/>
        <w:tab w:val="left" w:pos="5954"/>
      </w:tabs>
      <w:ind w:firstLine="1418"/>
      <w:rPr>
        <w:rFonts w:ascii="Arial" w:hAnsi="Arial" w:cs="Arial"/>
      </w:rPr>
    </w:pPr>
  </w:p>
  <w:p w14:paraId="3CA49FE3" w14:textId="77777777" w:rsidR="00337412" w:rsidRPr="00635048" w:rsidRDefault="00337412">
    <w:pPr>
      <w:pStyle w:val="Encabezado"/>
      <w:tabs>
        <w:tab w:val="clear" w:pos="4252"/>
        <w:tab w:val="clear" w:pos="8504"/>
        <w:tab w:val="left" w:pos="5954"/>
      </w:tabs>
      <w:ind w:firstLine="1418"/>
      <w:rPr>
        <w:rFonts w:ascii="Arial" w:hAnsi="Arial" w:cs="Arial"/>
      </w:rPr>
    </w:pPr>
    <w:r w:rsidRPr="00635048">
      <w:rPr>
        <w:rFonts w:ascii="Arial" w:hAnsi="Arial" w:cs="Arial"/>
      </w:rPr>
      <w:tab/>
    </w:r>
  </w:p>
  <w:p w14:paraId="1296A5F4" w14:textId="7833C61C" w:rsidR="00337412" w:rsidRPr="0099569A" w:rsidRDefault="00337412">
    <w:pPr>
      <w:pStyle w:val="Ttulo2"/>
      <w:rPr>
        <w:rFonts w:ascii="Arial" w:hAnsi="Arial" w:cs="Arial"/>
      </w:rPr>
    </w:pPr>
    <w:r w:rsidRPr="0099569A">
      <w:rPr>
        <w:rFonts w:ascii="Arial" w:hAnsi="Arial" w:cs="Arial"/>
      </w:rPr>
      <w:t xml:space="preserve">FECHA EXPEDICIÓN    </w:t>
    </w:r>
    <w:r w:rsidR="00635048" w:rsidRPr="0099569A">
      <w:rPr>
        <w:rFonts w:ascii="Arial" w:hAnsi="Arial" w:cs="Arial"/>
      </w:rPr>
      <w:t xml:space="preserve">   FACTURA NÚMERO</w:t>
    </w:r>
  </w:p>
  <w:p w14:paraId="386936FE" w14:textId="1B66BE0B" w:rsidR="00337412" w:rsidRPr="00635048" w:rsidRDefault="00635048">
    <w:pPr>
      <w:pStyle w:val="Encabezado"/>
      <w:tabs>
        <w:tab w:val="clear" w:pos="4252"/>
        <w:tab w:val="clear" w:pos="8504"/>
        <w:tab w:val="left" w:pos="5954"/>
      </w:tabs>
      <w:ind w:firstLine="1418"/>
      <w:rPr>
        <w:rFonts w:ascii="Arial" w:hAnsi="Arial" w:cs="Arial"/>
      </w:rPr>
    </w:pPr>
    <w:r w:rsidRPr="00635048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4BA04BFD" wp14:editId="721D571A">
              <wp:simplePos x="0" y="0"/>
              <wp:positionH relativeFrom="column">
                <wp:posOffset>1110994</wp:posOffset>
              </wp:positionH>
              <wp:positionV relativeFrom="paragraph">
                <wp:posOffset>31921</wp:posOffset>
              </wp:positionV>
              <wp:extent cx="1173708" cy="228600"/>
              <wp:effectExtent l="0" t="0" r="26670" b="19050"/>
              <wp:wrapNone/>
              <wp:docPr id="425227590" name="Text Box 9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3708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CD8644" w14:textId="08D2E698" w:rsidR="00337412" w:rsidRPr="000703AD" w:rsidRDefault="00635048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{{factura.numero}}</w:t>
                          </w:r>
                          <w:r w:rsidR="00337412" w:rsidRPr="000703AD">
                            <w:rPr>
                              <w:rFonts w:ascii="Arial" w:hAnsi="Arial" w:cs="Arial"/>
                              <w:sz w:val="18"/>
                            </w:rPr>
                            <w:fldChar w:fldCharType="begin"/>
                          </w:r>
                          <w:r w:rsidR="00337412" w:rsidRPr="000703AD">
                            <w:rPr>
                              <w:rFonts w:ascii="Arial" w:hAnsi="Arial" w:cs="Arial"/>
                              <w:sz w:val="18"/>
                            </w:rPr>
                            <w:instrText xml:space="preserve"> DOCPROPERTY "Código de Cliente" </w:instrText>
                          </w:r>
                          <w:r w:rsidR="00337412" w:rsidRPr="000703AD">
                            <w:rPr>
                              <w:rFonts w:ascii="Arial" w:hAnsi="Arial" w:cs="Arial"/>
                              <w:sz w:val="18"/>
                            </w:rPr>
                            <w:fldChar w:fldCharType="separate"/>
                          </w:r>
                          <w:r w:rsidR="00337412" w:rsidRPr="000703AD"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A04BFD" id="Text Box 985" o:spid="_x0000_s1027" type="#_x0000_t202" style="position:absolute;left:0;text-align:left;margin-left:87.5pt;margin-top:2.5pt;width:92.4pt;height:18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">
              <v:textbox>
                <w:txbxContent>
                  <w:p w14:paraId="2DCD8644" w14:textId="08D2E698" w:rsidR="00337412" w:rsidRPr="000703AD" w:rsidRDefault="00635048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{{factura.numero}}</w:t>
                    </w:r>
                    <w:r w:rsidR="00337412" w:rsidRPr="000703AD">
                      <w:rPr>
                        <w:rFonts w:ascii="Arial" w:hAnsi="Arial" w:cs="Arial"/>
                        <w:sz w:val="18"/>
                      </w:rPr>
                      <w:fldChar w:fldCharType="begin"/>
                    </w:r>
                    <w:r w:rsidR="00337412" w:rsidRPr="000703AD">
                      <w:rPr>
                        <w:rFonts w:ascii="Arial" w:hAnsi="Arial" w:cs="Arial"/>
                        <w:sz w:val="18"/>
                      </w:rPr>
                      <w:instrText xml:space="preserve"> DOCPROPERTY "Código de Cliente" </w:instrText>
                    </w:r>
                    <w:r w:rsidR="00337412" w:rsidRPr="000703AD">
                      <w:rPr>
                        <w:rFonts w:ascii="Arial" w:hAnsi="Arial" w:cs="Arial"/>
                        <w:sz w:val="18"/>
                      </w:rPr>
                      <w:fldChar w:fldCharType="separate"/>
                    </w:r>
                    <w:r w:rsidR="00337412" w:rsidRPr="000703AD"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63AD4" w:rsidRPr="00635048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211C095F" wp14:editId="5BEB3D44">
              <wp:simplePos x="0" y="0"/>
              <wp:positionH relativeFrom="column">
                <wp:posOffset>-31750</wp:posOffset>
              </wp:positionH>
              <wp:positionV relativeFrom="paragraph">
                <wp:posOffset>33020</wp:posOffset>
              </wp:positionV>
              <wp:extent cx="1143000" cy="228600"/>
              <wp:effectExtent l="0" t="0" r="0" b="0"/>
              <wp:wrapNone/>
              <wp:docPr id="1817586442" name="Text Box 9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E8EF66" w14:textId="4B99FD41" w:rsidR="00337412" w:rsidRDefault="00635048">
                          <w:pPr>
                            <w:pStyle w:val="Ttulo1"/>
                            <w:rPr>
                              <w:rFonts w:ascii="Arial" w:hAnsi="Arial" w:cs="Arial"/>
                              <w:b w:val="0"/>
                              <w:bCs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 w:val="0"/>
                              <w:bCs/>
                              <w:sz w:val="20"/>
                            </w:rPr>
                            <w:t>{{factura.fecha}}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1C095F" id="Text Box 984" o:spid="_x0000_s1028" type="#_x0000_t202" style="position:absolute;left:0;text-align:left;margin-left:-2.5pt;margin-top:2.6pt;width:90pt;height:18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">
              <v:textbox>
                <w:txbxContent>
                  <w:p w14:paraId="17E8EF66" w14:textId="4B99FD41" w:rsidR="00337412" w:rsidRDefault="00635048">
                    <w:pPr>
                      <w:pStyle w:val="Ttulo1"/>
                      <w:rPr>
                        <w:rFonts w:ascii="Arial" w:hAnsi="Arial" w:cs="Arial"/>
                        <w:b w:val="0"/>
                        <w:bCs/>
                        <w:sz w:val="20"/>
                      </w:rPr>
                    </w:pPr>
                    <w:r>
                      <w:rPr>
                        <w:rFonts w:ascii="Arial" w:hAnsi="Arial" w:cs="Arial"/>
                        <w:b w:val="0"/>
                        <w:bCs/>
                        <w:sz w:val="20"/>
                      </w:rPr>
                      <w:t>{{factura.fecha}}</w:t>
                    </w:r>
                  </w:p>
                </w:txbxContent>
              </v:textbox>
            </v:shape>
          </w:pict>
        </mc:Fallback>
      </mc:AlternateContent>
    </w:r>
    <w:r w:rsidR="00337412" w:rsidRPr="00635048">
      <w:rPr>
        <w:rFonts w:ascii="Arial" w:hAnsi="Arial" w:cs="Arial"/>
      </w:rPr>
      <w:tab/>
    </w:r>
  </w:p>
  <w:p w14:paraId="376F6E57" w14:textId="77777777" w:rsidR="00337412" w:rsidRPr="00635048" w:rsidRDefault="00337412">
    <w:pPr>
      <w:pStyle w:val="Encabezado"/>
      <w:tabs>
        <w:tab w:val="clear" w:pos="4252"/>
        <w:tab w:val="left" w:pos="5954"/>
      </w:tabs>
      <w:rPr>
        <w:rFonts w:ascii="Arial" w:hAnsi="Arial" w:cs="Arial"/>
      </w:rPr>
    </w:pPr>
  </w:p>
  <w:p w14:paraId="48E8BEB2" w14:textId="77777777" w:rsidR="00337412" w:rsidRDefault="00337412">
    <w:pPr>
      <w:pStyle w:val="Encabezado"/>
      <w:tabs>
        <w:tab w:val="clear" w:pos="4252"/>
        <w:tab w:val="left" w:pos="5954"/>
      </w:tabs>
      <w:rPr>
        <w:rFonts w:ascii="Arial" w:hAnsi="Arial" w:cs="Arial"/>
        <w:b/>
        <w:bCs/>
      </w:rPr>
    </w:pPr>
  </w:p>
  <w:p w14:paraId="23E88A42" w14:textId="77777777" w:rsidR="00337412" w:rsidRDefault="00337412">
    <w:pPr>
      <w:pStyle w:val="Encabezado"/>
      <w:tabs>
        <w:tab w:val="clear" w:pos="4252"/>
        <w:tab w:val="left" w:pos="5954"/>
      </w:tabs>
      <w:rPr>
        <w:rFonts w:ascii="Arial" w:hAnsi="Arial" w:cs="Arial"/>
      </w:rPr>
    </w:pPr>
  </w:p>
  <w:p w14:paraId="2B0CC66B" w14:textId="4804B3B1" w:rsidR="00337412" w:rsidRDefault="00337412">
    <w:pPr>
      <w:pStyle w:val="Ttulo2"/>
      <w:rPr>
        <w:rFonts w:ascii="Arial" w:hAnsi="Arial" w:cs="Arial"/>
      </w:rPr>
    </w:pPr>
    <w:r>
      <w:rPr>
        <w:rFonts w:ascii="Arial" w:hAnsi="Arial" w:cs="Arial"/>
      </w:rPr>
      <w:t xml:space="preserve">            DESCRIPCION                                                         </w:t>
    </w:r>
    <w:r w:rsidR="00635048">
      <w:rPr>
        <w:rFonts w:ascii="Arial" w:hAnsi="Arial" w:cs="Arial"/>
      </w:rPr>
      <w:t xml:space="preserve">              </w:t>
    </w:r>
    <w:r>
      <w:rPr>
        <w:rFonts w:ascii="Arial" w:hAnsi="Arial" w:cs="Arial"/>
      </w:rPr>
      <w:t xml:space="preserve"> UNID.        </w:t>
    </w:r>
    <w:r w:rsidR="00635048">
      <w:rPr>
        <w:rFonts w:ascii="Arial" w:hAnsi="Arial" w:cs="Arial"/>
      </w:rPr>
      <w:t xml:space="preserve">               </w:t>
    </w:r>
    <w:r>
      <w:rPr>
        <w:rFonts w:ascii="Arial" w:hAnsi="Arial" w:cs="Arial"/>
      </w:rPr>
      <w:t>PRECIO U</w:t>
    </w:r>
    <w:r w:rsidR="00635048">
      <w:rPr>
        <w:rFonts w:ascii="Arial" w:hAnsi="Arial" w:cs="Arial"/>
      </w:rPr>
      <w:t>NITARIO</w:t>
    </w:r>
    <w:r>
      <w:rPr>
        <w:rFonts w:ascii="Arial" w:hAnsi="Arial" w:cs="Arial"/>
      </w:rPr>
      <w:t xml:space="preserve">        </w:t>
    </w:r>
    <w:r w:rsidR="00635048">
      <w:rPr>
        <w:rFonts w:ascii="Arial" w:hAnsi="Arial" w:cs="Arial"/>
      </w:rPr>
      <w:t xml:space="preserve">            </w:t>
    </w:r>
    <w:r>
      <w:rPr>
        <w:rFonts w:ascii="Arial" w:hAnsi="Arial" w:cs="Arial"/>
      </w:rPr>
      <w:t>CARGOS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EC192" w14:textId="77777777" w:rsidR="0099569A" w:rsidRDefault="0099569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665E7"/>
    <w:multiLevelType w:val="hybridMultilevel"/>
    <w:tmpl w:val="2F1A58CA"/>
    <w:lvl w:ilvl="0" w:tplc="A754B20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067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mso-wrap-style:tight" fillcolor="white" stroke="f">
      <v:fill color="white"/>
      <v:stroke on="f"/>
      <v:textbox inset=",3.69pt,,3.69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álculo Pagos Delegados - PFR" w:val="Cálculo Pagos Delegados - PFR"/>
    <w:docVar w:name="Código de Concepto Facturable" w:val="Código de Concepto Facturable"/>
    <w:docVar w:name="Descripción del Concepto" w:val="Descripción del Concepto"/>
    <w:docVar w:name="Fecha de Concepto" w:val="Fecha de Concepto"/>
    <w:docVar w:name="Importe Bruto de Honorarios(x Unid.)" w:val="Importe Bruto de Honorarios(x Unid.)"/>
    <w:docVar w:name="Importe Bruto Honorarios(Sin x Unid.)" w:val="Importe Bruto de Honorarios(Sin x Unid.)"/>
    <w:docVar w:name="Importe de Pagos Delegados" w:val="Importe de Pagos Delegados"/>
    <w:docVar w:name="Importe Descuento" w:val="Importe Descuento"/>
    <w:docVar w:name="Importe Gastos con iva brutos" w:val="Importe de Gastos con iva brutos"/>
    <w:docVar w:name="Importe Gastos con iva brutos (x Unid.)" w:val="Importe de Gastos con iva brutos (x Unid.)"/>
    <w:docVar w:name="Importe Gastos con iva netos" w:val="Importe de Gastos con iva netos"/>
    <w:docVar w:name="Importe Gastos con iva netos (x Unid.)" w:val="Importe de Gastos con iva netos (x Unid.)"/>
    <w:docVar w:name="Importe Gastos sin iva brutos" w:val="Importe de Gastos sin iva brutos"/>
    <w:docVar w:name="Importe Gastos sin iva brutos (x Unid.)" w:val="Importe de Gastos sin iva brutos (x Unid.)"/>
    <w:docVar w:name="Importe Gastos sin iva netos" w:val="Importe de Gastos sin iva netos"/>
    <w:docVar w:name="Importe Gastos sin iva netos (x Unid.)" w:val="Importe de Gastos sin iva netos (x Unid.)"/>
    <w:docVar w:name="Importe Neto de Honorarios(Sin x Unid.)" w:val="Importe Neto de Honorarios(Sin x Unid.)"/>
    <w:docVar w:name="Importe Neto de Honorarios(x Unid.)" w:val="Importe Neto de Honorarios(x Unid.)"/>
    <w:docVar w:name="Importe Provisiones de Fondo Recibidas" w:val="Importe Provisiones de Fondo Recibidas"/>
    <w:docVar w:name="Importe Provisiones Fondo Solicitadas" w:val="Importe Provisiones de Fondo Solicitadas"/>
    <w:docVar w:name="Importe Unitario" w:val="Importe Unitario"/>
    <w:docVar w:name="Porcentaje de Descuento" w:val="Porcentaje de Descuento"/>
    <w:docVar w:name="Porcentaje Iva" w:val="Porcentaje Iva"/>
    <w:docVar w:name="Título Expediente" w:val="Título Expediente"/>
    <w:docVar w:name="Unidades" w:val="Unidades"/>
  </w:docVars>
  <w:rsids>
    <w:rsidRoot w:val="00D825C5"/>
    <w:rsid w:val="000020F3"/>
    <w:rsid w:val="000024A2"/>
    <w:rsid w:val="00021B33"/>
    <w:rsid w:val="0003043F"/>
    <w:rsid w:val="000703AD"/>
    <w:rsid w:val="0007694D"/>
    <w:rsid w:val="000D0FDE"/>
    <w:rsid w:val="000E530D"/>
    <w:rsid w:val="000E6867"/>
    <w:rsid w:val="00143E5E"/>
    <w:rsid w:val="00145F2C"/>
    <w:rsid w:val="001716CF"/>
    <w:rsid w:val="001753D0"/>
    <w:rsid w:val="0018105C"/>
    <w:rsid w:val="0018251A"/>
    <w:rsid w:val="00191F45"/>
    <w:rsid w:val="00194E20"/>
    <w:rsid w:val="00196A39"/>
    <w:rsid w:val="001A04A9"/>
    <w:rsid w:val="001D6D7F"/>
    <w:rsid w:val="001D7E87"/>
    <w:rsid w:val="001E1094"/>
    <w:rsid w:val="00225F97"/>
    <w:rsid w:val="00234E36"/>
    <w:rsid w:val="00247B68"/>
    <w:rsid w:val="002879A5"/>
    <w:rsid w:val="002B1BF9"/>
    <w:rsid w:val="002D5CC0"/>
    <w:rsid w:val="002E1A22"/>
    <w:rsid w:val="0031205B"/>
    <w:rsid w:val="0031787E"/>
    <w:rsid w:val="003273D2"/>
    <w:rsid w:val="00337412"/>
    <w:rsid w:val="00344FF2"/>
    <w:rsid w:val="00363AD4"/>
    <w:rsid w:val="00382AD7"/>
    <w:rsid w:val="00391AB9"/>
    <w:rsid w:val="003A6012"/>
    <w:rsid w:val="00416613"/>
    <w:rsid w:val="0042317F"/>
    <w:rsid w:val="00485913"/>
    <w:rsid w:val="004932E3"/>
    <w:rsid w:val="004C5CC1"/>
    <w:rsid w:val="004D4F1F"/>
    <w:rsid w:val="004D721E"/>
    <w:rsid w:val="0051629B"/>
    <w:rsid w:val="00521D48"/>
    <w:rsid w:val="005339DF"/>
    <w:rsid w:val="00553F18"/>
    <w:rsid w:val="0056000E"/>
    <w:rsid w:val="005871BF"/>
    <w:rsid w:val="00592B6A"/>
    <w:rsid w:val="005A2A84"/>
    <w:rsid w:val="005D497D"/>
    <w:rsid w:val="005D6ABE"/>
    <w:rsid w:val="00603312"/>
    <w:rsid w:val="0062073B"/>
    <w:rsid w:val="00635048"/>
    <w:rsid w:val="006533C0"/>
    <w:rsid w:val="0067379A"/>
    <w:rsid w:val="006B58A1"/>
    <w:rsid w:val="006C5C0A"/>
    <w:rsid w:val="007165F7"/>
    <w:rsid w:val="0074483E"/>
    <w:rsid w:val="00745DA6"/>
    <w:rsid w:val="0076106E"/>
    <w:rsid w:val="0076446A"/>
    <w:rsid w:val="00774F92"/>
    <w:rsid w:val="00777079"/>
    <w:rsid w:val="00794231"/>
    <w:rsid w:val="00795061"/>
    <w:rsid w:val="007B6028"/>
    <w:rsid w:val="007C20ED"/>
    <w:rsid w:val="007F356E"/>
    <w:rsid w:val="007F6D14"/>
    <w:rsid w:val="00801C1A"/>
    <w:rsid w:val="008138AC"/>
    <w:rsid w:val="0082510F"/>
    <w:rsid w:val="00831F8F"/>
    <w:rsid w:val="00890495"/>
    <w:rsid w:val="008B71DE"/>
    <w:rsid w:val="008C0D5A"/>
    <w:rsid w:val="008C3A09"/>
    <w:rsid w:val="008E062D"/>
    <w:rsid w:val="008F56F3"/>
    <w:rsid w:val="0092669F"/>
    <w:rsid w:val="00926DAC"/>
    <w:rsid w:val="00926F96"/>
    <w:rsid w:val="00947412"/>
    <w:rsid w:val="009601B9"/>
    <w:rsid w:val="0099569A"/>
    <w:rsid w:val="009A3B53"/>
    <w:rsid w:val="009B0A51"/>
    <w:rsid w:val="009C1799"/>
    <w:rsid w:val="009D2DED"/>
    <w:rsid w:val="00A026A0"/>
    <w:rsid w:val="00A231E7"/>
    <w:rsid w:val="00A47C94"/>
    <w:rsid w:val="00A5211E"/>
    <w:rsid w:val="00A72313"/>
    <w:rsid w:val="00A84C97"/>
    <w:rsid w:val="00A84E1E"/>
    <w:rsid w:val="00A93052"/>
    <w:rsid w:val="00AC582C"/>
    <w:rsid w:val="00AC645C"/>
    <w:rsid w:val="00AF776C"/>
    <w:rsid w:val="00B7651C"/>
    <w:rsid w:val="00B8244D"/>
    <w:rsid w:val="00B84039"/>
    <w:rsid w:val="00BB0E7D"/>
    <w:rsid w:val="00BB4C39"/>
    <w:rsid w:val="00BE2039"/>
    <w:rsid w:val="00C40D67"/>
    <w:rsid w:val="00C414AF"/>
    <w:rsid w:val="00C620D4"/>
    <w:rsid w:val="00C74FB2"/>
    <w:rsid w:val="00C77BE5"/>
    <w:rsid w:val="00C815F9"/>
    <w:rsid w:val="00CF6B73"/>
    <w:rsid w:val="00D067E6"/>
    <w:rsid w:val="00D12107"/>
    <w:rsid w:val="00D13EBB"/>
    <w:rsid w:val="00D23109"/>
    <w:rsid w:val="00D334F9"/>
    <w:rsid w:val="00D4701E"/>
    <w:rsid w:val="00D62A42"/>
    <w:rsid w:val="00D825C5"/>
    <w:rsid w:val="00D8374B"/>
    <w:rsid w:val="00D83C6E"/>
    <w:rsid w:val="00D94CE1"/>
    <w:rsid w:val="00D9710E"/>
    <w:rsid w:val="00DD0C87"/>
    <w:rsid w:val="00DE3661"/>
    <w:rsid w:val="00DE50B9"/>
    <w:rsid w:val="00DF7304"/>
    <w:rsid w:val="00E35E0A"/>
    <w:rsid w:val="00E438FA"/>
    <w:rsid w:val="00E5678A"/>
    <w:rsid w:val="00E61FA7"/>
    <w:rsid w:val="00E66C5E"/>
    <w:rsid w:val="00E73FCA"/>
    <w:rsid w:val="00E74C5F"/>
    <w:rsid w:val="00E83F82"/>
    <w:rsid w:val="00EB080A"/>
    <w:rsid w:val="00EB1C8E"/>
    <w:rsid w:val="00EC2501"/>
    <w:rsid w:val="00EC47ED"/>
    <w:rsid w:val="00ED1B06"/>
    <w:rsid w:val="00F011FE"/>
    <w:rsid w:val="00F06C23"/>
    <w:rsid w:val="00F07956"/>
    <w:rsid w:val="00F46CB0"/>
    <w:rsid w:val="00F611D1"/>
    <w:rsid w:val="00F75088"/>
    <w:rsid w:val="00F84102"/>
    <w:rsid w:val="00FE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rap-style:tight" fillcolor="white" stroke="f">
      <v:fill color="white"/>
      <v:stroke on="f"/>
      <v:textbox inset=",3.69pt,,3.69pt"/>
    </o:shapedefaults>
    <o:shapelayout v:ext="edit">
      <o:idmap v:ext="edit" data="2"/>
    </o:shapelayout>
  </w:shapeDefaults>
  <w:decimalSymbol w:val=","/>
  <w:listSeparator w:val=";"/>
  <w14:docId w14:val="7A44F47C"/>
  <w15:chartTrackingRefBased/>
  <w15:docId w15:val="{1EDB19F5-389F-4664-8342-B879934BE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Pr>
      <w:sz w:val="24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Arial" w:hAnsi="Arial" w:cs="Arial"/>
    </w:rPr>
  </w:style>
  <w:style w:type="paragraph" w:styleId="Textoindependiente3">
    <w:name w:val="Body Text 3"/>
    <w:basedOn w:val="Normal"/>
    <w:rsid w:val="00EC47ED"/>
    <w:pPr>
      <w:spacing w:after="120"/>
    </w:pPr>
    <w:rPr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  <w:rsid w:val="0099569A"/>
  </w:style>
  <w:style w:type="character" w:customStyle="1" w:styleId="Textoindependiente2Car">
    <w:name w:val="Texto independiente 2 Car"/>
    <w:basedOn w:val="Fuentedeprrafopredeter"/>
    <w:link w:val="Textoindependiente2"/>
    <w:rsid w:val="0099569A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6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3SHARED\GESPFA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GESPFAC.DOT</Template>
  <TotalTime>21</TotalTime>
  <Pages>1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Gestinem</dc:creator>
  <cp:keywords/>
  <cp:lastModifiedBy>Gestinem - Juan Jose Dominguez Barrero</cp:lastModifiedBy>
  <cp:revision>5</cp:revision>
  <cp:lastPrinted>1899-12-31T23:00:00Z</cp:lastPrinted>
  <dcterms:created xsi:type="dcterms:W3CDTF">2025-12-11T17:44:00Z</dcterms:created>
  <dcterms:modified xsi:type="dcterms:W3CDTF">2025-12-15T18:23:00Z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Autorretención">
    <vt:lpwstr>Base Autorretención</vt:lpwstr>
  </property>
  <property fmtid="{D5CDD505-2E9C-101B-9397-08002B2CF9AE}" pid="3" name="Base Autorretención Mon2">
    <vt:lpwstr>Base Autorretención Mon2</vt:lpwstr>
  </property>
  <property fmtid="{D5CDD505-2E9C-101B-9397-08002B2CF9AE}" pid="4" name="Base Imponible Tipo 0">
    <vt:lpwstr>Base Imponible Tipo 0</vt:lpwstr>
  </property>
  <property fmtid="{D5CDD505-2E9C-101B-9397-08002B2CF9AE}" pid="5" name="Base Imponible Tipo 0 Mon2">
    <vt:lpwstr>Base Imponible Tipo 0 Mon2</vt:lpwstr>
  </property>
  <property fmtid="{D5CDD505-2E9C-101B-9397-08002B2CF9AE}" pid="6" name="Base Imponible Tipo 1">
    <vt:lpwstr>Base Imponible Tipo 1</vt:lpwstr>
  </property>
  <property fmtid="{D5CDD505-2E9C-101B-9397-08002B2CF9AE}" pid="7" name="Base Imponible Tipo 1 Mon2">
    <vt:lpwstr>Base Imponible Tipo 1 Mon2</vt:lpwstr>
  </property>
  <property fmtid="{D5CDD505-2E9C-101B-9397-08002B2CF9AE}" pid="8" name="Base Imponible Tipo 2">
    <vt:lpwstr>Base Imponible Tipo 2</vt:lpwstr>
  </property>
  <property fmtid="{D5CDD505-2E9C-101B-9397-08002B2CF9AE}" pid="9" name="Base Imponible Tipo 2 Mon2">
    <vt:lpwstr>Base Imponible Tipo 2 Mon2</vt:lpwstr>
  </property>
  <property fmtid="{D5CDD505-2E9C-101B-9397-08002B2CF9AE}" pid="10" name="Base Imponible Tipo 3">
    <vt:lpwstr>Base Imponible Tipo 3</vt:lpwstr>
  </property>
  <property fmtid="{D5CDD505-2E9C-101B-9397-08002B2CF9AE}" pid="11" name="Base Imponible Tipo 3 Mon2">
    <vt:lpwstr>Base Imponible Tipo 3 Mon2</vt:lpwstr>
  </property>
  <property fmtid="{D5CDD505-2E9C-101B-9397-08002B2CF9AE}" pid="12" name="Campos Ampliación: Campo 1">
    <vt:lpwstr>Campo 1 de los Campos de Ampliación</vt:lpwstr>
  </property>
  <property fmtid="{D5CDD505-2E9C-101B-9397-08002B2CF9AE}" pid="13" name="Campos Ampliación: Campo 2">
    <vt:lpwstr>Campo 2 de los Campos de Ampliación</vt:lpwstr>
  </property>
  <property fmtid="{D5CDD505-2E9C-101B-9397-08002B2CF9AE}" pid="14" name="Campos Ampliación: Campo 3">
    <vt:lpwstr>Campo 3 de los Campos de Ampliación</vt:lpwstr>
  </property>
  <property fmtid="{D5CDD505-2E9C-101B-9397-08002B2CF9AE}" pid="15" name="Campos Ampliación: Campo 4">
    <vt:lpwstr>Campo 4 de los Campos de Ampliación</vt:lpwstr>
  </property>
  <property fmtid="{D5CDD505-2E9C-101B-9397-08002B2CF9AE}" pid="16" name="Campos Ampliación: Campo 5">
    <vt:lpwstr>Campo 5 de los Campos de Ampliación</vt:lpwstr>
  </property>
  <property fmtid="{D5CDD505-2E9C-101B-9397-08002B2CF9AE}" pid="17" name="Codigo Pais">
    <vt:lpwstr>Codigo Pais</vt:lpwstr>
  </property>
  <property fmtid="{D5CDD505-2E9C-101B-9397-08002B2CF9AE}" pid="18" name="Control + Nro Cuenta Cliente">
    <vt:lpwstr>Control + Nro Cuenta Cliente</vt:lpwstr>
  </property>
  <property fmtid="{D5CDD505-2E9C-101B-9397-08002B2CF9AE}" pid="19" name="Cuenta Bancaria Empresa">
    <vt:lpwstr>Cuenta Bancaria Empresa</vt:lpwstr>
  </property>
  <property fmtid="{D5CDD505-2E9C-101B-9397-08002B2CF9AE}" pid="20" name="Cuota IVA Tipo 1">
    <vt:lpwstr>Cuota IVA Tipo 1</vt:lpwstr>
  </property>
  <property fmtid="{D5CDD505-2E9C-101B-9397-08002B2CF9AE}" pid="21" name="Cuota IVA Tipo 1  Mon2">
    <vt:lpwstr>Cuota IVA Tipo 1  Mon2</vt:lpwstr>
  </property>
  <property fmtid="{D5CDD505-2E9C-101B-9397-08002B2CF9AE}" pid="22" name="Cuota IVA Tipo 2">
    <vt:lpwstr>Cuota IVA Tipo 2</vt:lpwstr>
  </property>
  <property fmtid="{D5CDD505-2E9C-101B-9397-08002B2CF9AE}" pid="23" name="Cuota IVA Tipo 2  Mon2">
    <vt:lpwstr>Cuota IVA Tipo 2  Mon2</vt:lpwstr>
  </property>
  <property fmtid="{D5CDD505-2E9C-101B-9397-08002B2CF9AE}" pid="24" name="Cuota IVA Tipo 3">
    <vt:lpwstr>Cuota IVA Tipo 3</vt:lpwstr>
  </property>
  <property fmtid="{D5CDD505-2E9C-101B-9397-08002B2CF9AE}" pid="25" name="Cuota IVA Tipo 3  Mon2">
    <vt:lpwstr>Cuota IVA Tipo 3  Mon2</vt:lpwstr>
  </property>
  <property fmtid="{D5CDD505-2E9C-101B-9397-08002B2CF9AE}" pid="26" name="Cuota Rec. Equiv. Tipo 1">
    <vt:lpwstr>Cuota Rec. Equiv. Tipo 1</vt:lpwstr>
  </property>
  <property fmtid="{D5CDD505-2E9C-101B-9397-08002B2CF9AE}" pid="27" name="Cuota Rec. Equiv. Tipo 2">
    <vt:lpwstr>Cuota Rec. Equiv. Tipo 2</vt:lpwstr>
  </property>
  <property fmtid="{D5CDD505-2E9C-101B-9397-08002B2CF9AE}" pid="28" name="Cuota Rec. Equiv. Tipo 3">
    <vt:lpwstr>Cuota Rec. Equiv. Tipo 3</vt:lpwstr>
  </property>
  <property fmtid="{D5CDD505-2E9C-101B-9397-08002B2CF9AE}" pid="29" name="Cuota Rec.Equiv. Tipo 1 Mon2">
    <vt:lpwstr>Cuota Rec.Equiv. Tipo 1 Mon2</vt:lpwstr>
  </property>
  <property fmtid="{D5CDD505-2E9C-101B-9397-08002B2CF9AE}" pid="30" name="Cuota Rec.Equiv. Tipo 2 Mon2">
    <vt:lpwstr>Cuota Rec.Equiv. Tipo 2 Mon2</vt:lpwstr>
  </property>
  <property fmtid="{D5CDD505-2E9C-101B-9397-08002B2CF9AE}" pid="31" name="Cuota Rec.Equiv. Tipo 3 Mon2">
    <vt:lpwstr>Cuota Rec.Equiv. Tipo 3 Mon2</vt:lpwstr>
  </property>
  <property fmtid="{D5CDD505-2E9C-101B-9397-08002B2CF9AE}" pid="32" name="Código Comercial">
    <vt:lpwstr>Código Comercial</vt:lpwstr>
  </property>
  <property fmtid="{D5CDD505-2E9C-101B-9397-08002B2CF9AE}" pid="33" name="Código Cuenta Cliente">
    <vt:lpwstr>Código Cuenta Cliente</vt:lpwstr>
  </property>
  <property fmtid="{D5CDD505-2E9C-101B-9397-08002B2CF9AE}" pid="34" name="Código Expediente">
    <vt:lpwstr>Código Expediente</vt:lpwstr>
  </property>
  <property fmtid="{D5CDD505-2E9C-101B-9397-08002B2CF9AE}" pid="35" name="Código Postal">
    <vt:lpwstr>Código Postal</vt:lpwstr>
  </property>
  <property fmtid="{D5CDD505-2E9C-101B-9397-08002B2CF9AE}" pid="36" name="Código Postal Empresa Emisora">
    <vt:lpwstr>Código Postal Empresa Emisora</vt:lpwstr>
  </property>
  <property fmtid="{D5CDD505-2E9C-101B-9397-08002B2CF9AE}" pid="37" name="Código Referencia Interna">
    <vt:lpwstr>Código Referencia Interna</vt:lpwstr>
  </property>
  <property fmtid="{D5CDD505-2E9C-101B-9397-08002B2CF9AE}" pid="38" name="Código de Cliente">
    <vt:lpwstr>Código Cliente</vt:lpwstr>
  </property>
  <property fmtid="{D5CDD505-2E9C-101B-9397-08002B2CF9AE}" pid="39" name="Código de la Agencia">
    <vt:lpwstr>Código de la Agencia</vt:lpwstr>
  </property>
  <property fmtid="{D5CDD505-2E9C-101B-9397-08002B2CF9AE}" pid="40" name="Código del Banco">
    <vt:lpwstr>Código del Banco</vt:lpwstr>
  </property>
  <property fmtid="{D5CDD505-2E9C-101B-9397-08002B2CF9AE}" pid="41" name="Dirección Fiscal Empresa Emisora">
    <vt:lpwstr>Dirección Fiscal Empresa Emisora</vt:lpwstr>
  </property>
  <property fmtid="{D5CDD505-2E9C-101B-9397-08002B2CF9AE}" pid="42" name="Dirección de Envío">
    <vt:lpwstr>Dirección de Envío</vt:lpwstr>
  </property>
  <property fmtid="{D5CDD505-2E9C-101B-9397-08002B2CF9AE}" pid="43" name="Domicilio de la Agencia">
    <vt:lpwstr>Domicilio de la Agencia</vt:lpwstr>
  </property>
  <property fmtid="{D5CDD505-2E9C-101B-9397-08002B2CF9AE}" pid="44" name="Ejercicio Factura">
    <vt:lpwstr>Ejercicio</vt:lpwstr>
  </property>
  <property fmtid="{D5CDD505-2E9C-101B-9397-08002B2CF9AE}" pid="45" name="Fax del Emisor">
    <vt:lpwstr>Fax del Emisor</vt:lpwstr>
  </property>
  <property fmtid="{D5CDD505-2E9C-101B-9397-08002B2CF9AE}" pid="46" name="Fecha Caducidad Tarjeta">
    <vt:lpwstr>Fecha Caducidad Tarjeta</vt:lpwstr>
  </property>
  <property fmtid="{D5CDD505-2E9C-101B-9397-08002B2CF9AE}" pid="47" name="Fecha Expedición">
    <vt:lpwstr>Fecha Expedición</vt:lpwstr>
  </property>
  <property fmtid="{D5CDD505-2E9C-101B-9397-08002B2CF9AE}" pid="48" name="Fecha Expedición Alfanumérica">
    <vt:lpwstr>Fecha Expedición Alfanumérica</vt:lpwstr>
  </property>
  <property fmtid="{D5CDD505-2E9C-101B-9397-08002B2CF9AE}" pid="49" name="Fecha Factura">
    <vt:lpwstr>Fecha Factura</vt:lpwstr>
  </property>
  <property fmtid="{D5CDD505-2E9C-101B-9397-08002B2CF9AE}" pid="50" name="Fecha Factura Alfanumérica">
    <vt:lpwstr>Fecha Factura Alfanumérica</vt:lpwstr>
  </property>
  <property fmtid="{D5CDD505-2E9C-101B-9397-08002B2CF9AE}" pid="51" name="Fecha Vencimiento Alfanumérica">
    <vt:lpwstr>Fecha Vencimiento Alfanumérica</vt:lpwstr>
  </property>
  <property fmtid="{D5CDD505-2E9C-101B-9397-08002B2CF9AE}" pid="52" name="Fecha Vencimiento Recibo 1">
    <vt:lpwstr>Fecha Vencimiento Recibo 1</vt:lpwstr>
  </property>
  <property fmtid="{D5CDD505-2E9C-101B-9397-08002B2CF9AE}" pid="53" name="Fecha Vencimiento Recibo 2">
    <vt:lpwstr>Fecha Vencimiento Recibo 2</vt:lpwstr>
  </property>
  <property fmtid="{D5CDD505-2E9C-101B-9397-08002B2CF9AE}" pid="54" name="Fecha Vencimiento Recibo 3">
    <vt:lpwstr>Fecha Vencimiento Recibo 3</vt:lpwstr>
  </property>
  <property fmtid="{D5CDD505-2E9C-101B-9397-08002B2CF9AE}" pid="55" name="Fecha Vencimiento Recibo 4">
    <vt:lpwstr>Fecha Vencimiento Recibo 4</vt:lpwstr>
  </property>
  <property fmtid="{D5CDD505-2E9C-101B-9397-08002B2CF9AE}" pid="56" name="Fecha Vencimiento Recibo 5">
    <vt:lpwstr>Fecha Vencimiento Recibo 5</vt:lpwstr>
  </property>
  <property fmtid="{D5CDD505-2E9C-101B-9397-08002B2CF9AE}" pid="57" name="Fecha Vencimiento Recibo 6">
    <vt:lpwstr>Fecha Vencimiento Recibo 6</vt:lpwstr>
  </property>
  <property fmtid="{D5CDD505-2E9C-101B-9397-08002B2CF9AE}" pid="58" name="Fecha Vencimiento Recibo Alf.">
    <vt:lpwstr>Fecha Vencimiento Recibo Alf.</vt:lpwstr>
  </property>
  <property fmtid="{D5CDD505-2E9C-101B-9397-08002B2CF9AE}" pid="59" name="Fecha Vencimiento o Forma Pago">
    <vt:lpwstr>Fecha Vencimiento o Forma de Pago</vt:lpwstr>
  </property>
  <property fmtid="{D5CDD505-2E9C-101B-9397-08002B2CF9AE}" pid="60" name="Fecha de Vencimiento Factura">
    <vt:lpwstr>Fecha de Vencimiento Factura</vt:lpwstr>
  </property>
  <property fmtid="{D5CDD505-2E9C-101B-9397-08002B2CF9AE}" pid="61" name="IBAN Banco Emisor">
    <vt:lpwstr>IBAN Banco Emisor</vt:lpwstr>
  </property>
  <property fmtid="{D5CDD505-2E9C-101B-9397-08002B2CF9AE}" pid="62" name="IBAN Cliente">
    <vt:lpwstr>IBAN Cliente</vt:lpwstr>
  </property>
  <property fmtid="{D5CDD505-2E9C-101B-9397-08002B2CF9AE}" pid="63" name="Importe Dto. P.pago  Mon2">
    <vt:lpwstr>Importe Dto. P.pago  Mon2</vt:lpwstr>
  </property>
  <property fmtid="{D5CDD505-2E9C-101B-9397-08002B2CF9AE}" pid="64" name="Importe Rec. Tabla Venc. en factu">
    <vt:lpwstr>Importe Rec. Tabla Venc. en factu</vt:lpwstr>
  </property>
  <property fmtid="{D5CDD505-2E9C-101B-9397-08002B2CF9AE}" pid="65" name="Importe Recibo 1">
    <vt:lpwstr>Importe Recibo 1</vt:lpwstr>
  </property>
  <property fmtid="{D5CDD505-2E9C-101B-9397-08002B2CF9AE}" pid="66" name="Importe Recibo 2">
    <vt:lpwstr>Importe Recibo 2</vt:lpwstr>
  </property>
  <property fmtid="{D5CDD505-2E9C-101B-9397-08002B2CF9AE}" pid="67" name="Importe Recibo 3">
    <vt:lpwstr>Importe Recibo 3</vt:lpwstr>
  </property>
  <property fmtid="{D5CDD505-2E9C-101B-9397-08002B2CF9AE}" pid="68" name="Importe Recibo 4">
    <vt:lpwstr>Importe Recibo 4</vt:lpwstr>
  </property>
  <property fmtid="{D5CDD505-2E9C-101B-9397-08002B2CF9AE}" pid="69" name="Importe Recibo 5">
    <vt:lpwstr>Importe Recibo 5</vt:lpwstr>
  </property>
  <property fmtid="{D5CDD505-2E9C-101B-9397-08002B2CF9AE}" pid="70" name="Importe Recibo 6">
    <vt:lpwstr>Importe Recibo 6</vt:lpwstr>
  </property>
  <property fmtid="{D5CDD505-2E9C-101B-9397-08002B2CF9AE}" pid="71" name="Importe Recibo Alf. Línea 1">
    <vt:lpwstr>Importe Recibo Alf. Línea 1</vt:lpwstr>
  </property>
  <property fmtid="{D5CDD505-2E9C-101B-9397-08002B2CF9AE}" pid="72" name="Importe Recibo Alf. Línea 2">
    <vt:lpwstr>Importe Recibo Alf. Línea 2</vt:lpwstr>
  </property>
  <property fmtid="{D5CDD505-2E9C-101B-9397-08002B2CF9AE}" pid="73" name="Importe dto. pronto pago">
    <vt:lpwstr>Importe dto. pronto pago</vt:lpwstr>
  </property>
  <property fmtid="{D5CDD505-2E9C-101B-9397-08002B2CF9AE}" pid="74" name="Literal Criterio de Caja">
    <vt:lpwstr>Literal Criterio de Caja</vt:lpwstr>
  </property>
  <property fmtid="{D5CDD505-2E9C-101B-9397-08002B2CF9AE}" pid="75" name="Literal Forma de Pago">
    <vt:lpwstr>Literal Forma de Pago</vt:lpwstr>
  </property>
  <property fmtid="{D5CDD505-2E9C-101B-9397-08002B2CF9AE}" pid="76" name="Literal Iva / Igic">
    <vt:lpwstr>Literal Iva / Igic</vt:lpwstr>
  </property>
  <property fmtid="{D5CDD505-2E9C-101B-9397-08002B2CF9AE}" pid="77" name="Literal Referencia Interna">
    <vt:lpwstr>Literal Referencia Interna</vt:lpwstr>
  </property>
  <property fmtid="{D5CDD505-2E9C-101B-9397-08002B2CF9AE}" pid="78" name="Literal moneda cliente">
    <vt:lpwstr>Literal moneda cliente</vt:lpwstr>
  </property>
  <property fmtid="{D5CDD505-2E9C-101B-9397-08002B2CF9AE}" pid="79" name="Literal moneda secundaria">
    <vt:lpwstr>Literal moneda secundaria</vt:lpwstr>
  </property>
  <property fmtid="{D5CDD505-2E9C-101B-9397-08002B2CF9AE}" pid="80" name="Localidad de Expedición">
    <vt:lpwstr>Localidad de Expedición</vt:lpwstr>
  </property>
  <property fmtid="{D5CDD505-2E9C-101B-9397-08002B2CF9AE}" pid="81" name="Línea 1 cuerpo del recibo">
    <vt:lpwstr>Línea 1 cuerpo del recibo</vt:lpwstr>
  </property>
  <property fmtid="{D5CDD505-2E9C-101B-9397-08002B2CF9AE}" pid="82" name="Línea 2 cuerpo del recibo">
    <vt:lpwstr>Línea 2 cuerpo del recibo</vt:lpwstr>
  </property>
  <property fmtid="{D5CDD505-2E9C-101B-9397-08002B2CF9AE}" pid="83" name="Línea 3 cuerpo del recibo">
    <vt:lpwstr>Línea 3 cuerpo del recibo</vt:lpwstr>
  </property>
  <property fmtid="{D5CDD505-2E9C-101B-9397-08002B2CF9AE}" pid="84" name="Línea 4 cuerpo del recibo">
    <vt:lpwstr>Línea 4 cuerpo del recibo</vt:lpwstr>
  </property>
  <property fmtid="{D5CDD505-2E9C-101B-9397-08002B2CF9AE}" pid="85" name="Línea 5 cuerpo del recibo">
    <vt:lpwstr>Línea 5 cuerpo del recibo</vt:lpwstr>
  </property>
  <property fmtid="{D5CDD505-2E9C-101B-9397-08002B2CF9AE}" pid="86" name="Línea 6 cuerpo del recibo">
    <vt:lpwstr>Línea 6 cuerpo del recibo</vt:lpwstr>
  </property>
  <property fmtid="{D5CDD505-2E9C-101B-9397-08002B2CF9AE}" pid="87" name="Línea 7 cuerpo del recibo">
    <vt:lpwstr>Línea 7 cuerpo del recibo</vt:lpwstr>
  </property>
  <property fmtid="{D5CDD505-2E9C-101B-9397-08002B2CF9AE}" pid="88" name="Línea 8 cuerpo del recibo">
    <vt:lpwstr>Línea 8 cuerpo del recibo</vt:lpwstr>
  </property>
  <property fmtid="{D5CDD505-2E9C-101B-9397-08002B2CF9AE}" pid="89" name="Mensaje Comercial">
    <vt:lpwstr>Mensaje Comercial</vt:lpwstr>
  </property>
  <property fmtid="{D5CDD505-2E9C-101B-9397-08002B2CF9AE}" pid="90" name="Municipio del cliente">
    <vt:lpwstr>Municipio del cliente</vt:lpwstr>
  </property>
  <property fmtid="{D5CDD505-2E9C-101B-9397-08002B2CF9AE}" pid="91" name="NIF del Cliente">
    <vt:lpwstr>NIF Cliente</vt:lpwstr>
  </property>
  <property fmtid="{D5CDD505-2E9C-101B-9397-08002B2CF9AE}" pid="92" name="NIF del emisor de la Factura">
    <vt:lpwstr>NIF del emisor de la Factura</vt:lpwstr>
  </property>
  <property fmtid="{D5CDD505-2E9C-101B-9397-08002B2CF9AE}" pid="93" name="Nombre Banco Emisor">
    <vt:lpwstr>Nombre Banco Emisor</vt:lpwstr>
  </property>
  <property fmtid="{D5CDD505-2E9C-101B-9397-08002B2CF9AE}" pid="94" name="Nombre Pais">
    <vt:lpwstr>Nombre Pais</vt:lpwstr>
  </property>
  <property fmtid="{D5CDD505-2E9C-101B-9397-08002B2CF9AE}" pid="95" name="Nombre de la Agencia">
    <vt:lpwstr>Nombre de la Agencia</vt:lpwstr>
  </property>
  <property fmtid="{D5CDD505-2E9C-101B-9397-08002B2CF9AE}" pid="96" name="Nombre del Banco del Cliente">
    <vt:lpwstr>Nombre del Banco del Cliente</vt:lpwstr>
  </property>
  <property fmtid="{D5CDD505-2E9C-101B-9397-08002B2CF9AE}" pid="97" name="NumFacturaReal: Serie/NumFactura">
    <vt:lpwstr>NumFacturaReal: Serie/NumFactura</vt:lpwstr>
  </property>
  <property fmtid="{D5CDD505-2E9C-101B-9397-08002B2CF9AE}" pid="98" name="Número Factura compuesto">
    <vt:lpwstr>Número Factura compuesto</vt:lpwstr>
  </property>
  <property fmtid="{D5CDD505-2E9C-101B-9397-08002B2CF9AE}" pid="99" name="Número de Factura">
    <vt:lpwstr>Número de Factura</vt:lpwstr>
  </property>
  <property fmtid="{D5CDD505-2E9C-101B-9397-08002B2CF9AE}" pid="100" name="Número de Recibo">
    <vt:lpwstr>Número de Recibo</vt:lpwstr>
  </property>
  <property fmtid="{D5CDD505-2E9C-101B-9397-08002B2CF9AE}" pid="101" name="Número de Recibo compuesto">
    <vt:lpwstr>Número de Recibo compuesto</vt:lpwstr>
  </property>
  <property fmtid="{D5CDD505-2E9C-101B-9397-08002B2CF9AE}" pid="102" name="Número de Vencimiento">
    <vt:lpwstr>Número de Vencimiento</vt:lpwstr>
  </property>
  <property fmtid="{D5CDD505-2E9C-101B-9397-08002B2CF9AE}" pid="103" name="Número de la Cuenta Bancaria">
    <vt:lpwstr>Número de la Cuenta Bancaria</vt:lpwstr>
  </property>
  <property fmtid="{D5CDD505-2E9C-101B-9397-08002B2CF9AE}" pid="104" name="Número de la Tarjeta">
    <vt:lpwstr>Número de la Tarjeta</vt:lpwstr>
  </property>
  <property fmtid="{D5CDD505-2E9C-101B-9397-08002B2CF9AE}" pid="105" name="Porc. Rec. Equiv. Tipo 1">
    <vt:lpwstr>Porc. Rec. Equiv. Tipo 1</vt:lpwstr>
  </property>
  <property fmtid="{D5CDD505-2E9C-101B-9397-08002B2CF9AE}" pid="106" name="Porc. Rec. Equiv. Tipo 2">
    <vt:lpwstr>Porc. Rec. Equiv. Tipo 2</vt:lpwstr>
  </property>
  <property fmtid="{D5CDD505-2E9C-101B-9397-08002B2CF9AE}" pid="107" name="Porc. Rec. Equiv. Tipo 3">
    <vt:lpwstr>Porc. Rec. Equiv. Tipo 3</vt:lpwstr>
  </property>
  <property fmtid="{D5CDD505-2E9C-101B-9397-08002B2CF9AE}" pid="108" name="Porcentaje Autorretención">
    <vt:lpwstr>Porcentaje Autorretención</vt:lpwstr>
  </property>
  <property fmtid="{D5CDD505-2E9C-101B-9397-08002B2CF9AE}" pid="109" name="Porcentaje IVA Tipo 1">
    <vt:lpwstr>Porcentaje IVA Tipo 1</vt:lpwstr>
  </property>
  <property fmtid="{D5CDD505-2E9C-101B-9397-08002B2CF9AE}" pid="110" name="Porcentaje IVA Tipo 2">
    <vt:lpwstr>Porcentaje IVA Tipo 2</vt:lpwstr>
  </property>
  <property fmtid="{D5CDD505-2E9C-101B-9397-08002B2CF9AE}" pid="111" name="Porcentaje IVA Tipo 3">
    <vt:lpwstr>Porcentaje IVA Tipo 3</vt:lpwstr>
  </property>
  <property fmtid="{D5CDD505-2E9C-101B-9397-08002B2CF9AE}" pid="112" name="Porcentaje dto. pronto pago">
    <vt:lpwstr>Porcentaje dto. pronto pago</vt:lpwstr>
  </property>
  <property fmtid="{D5CDD505-2E9C-101B-9397-08002B2CF9AE}" pid="113" name="Prefijo de Factura/Recibo">
    <vt:lpwstr>Prefijo de Factura/Recibo</vt:lpwstr>
  </property>
  <property fmtid="{D5CDD505-2E9C-101B-9397-08002B2CF9AE}" pid="114" name="Provincia">
    <vt:lpwstr>Provincia</vt:lpwstr>
  </property>
  <property fmtid="{D5CDD505-2E9C-101B-9397-08002B2CF9AE}" pid="115" name="Provincia Empresa Emisora">
    <vt:lpwstr>Provincia Empresa Emisora</vt:lpwstr>
  </property>
  <property fmtid="{D5CDD505-2E9C-101B-9397-08002B2CF9AE}" pid="116" name="Razón Social">
    <vt:lpwstr>Razón Social</vt:lpwstr>
  </property>
  <property fmtid="{D5CDD505-2E9C-101B-9397-08002B2CF9AE}" pid="117" name="Razón Social de Empresa Emisora">
    <vt:lpwstr>Razón Social de Empresa Emisora</vt:lpwstr>
  </property>
  <property fmtid="{D5CDD505-2E9C-101B-9397-08002B2CF9AE}" pid="118" name="Saldo recibos pendientes">
    <vt:lpwstr>Saldo recibos pendientes</vt:lpwstr>
  </property>
  <property fmtid="{D5CDD505-2E9C-101B-9397-08002B2CF9AE}" pid="119" name="Saldo recibos pendientes  Mon2">
    <vt:lpwstr>Saldo recibos pendientes  Mon2</vt:lpwstr>
  </property>
  <property fmtid="{D5CDD505-2E9C-101B-9397-08002B2CF9AE}" pid="120" name="Separador 1 Factura/Recibo">
    <vt:lpwstr>Separador 1 Factura/Recibo</vt:lpwstr>
  </property>
  <property fmtid="{D5CDD505-2E9C-101B-9397-08002B2CF9AE}" pid="121" name="Separador 2 Factura/Recibo">
    <vt:lpwstr>Separador 2 Factura/Recibo</vt:lpwstr>
  </property>
  <property fmtid="{D5CDD505-2E9C-101B-9397-08002B2CF9AE}" pid="122" name="Sufijo de Factura/Recibo">
    <vt:lpwstr>Sufijo de Factura/Recibo</vt:lpwstr>
  </property>
  <property fmtid="{D5CDD505-2E9C-101B-9397-08002B2CF9AE}" pid="123" name="Teléfono del Emisor">
    <vt:lpwstr>Teléfono del Emisor</vt:lpwstr>
  </property>
  <property fmtid="{D5CDD505-2E9C-101B-9397-08002B2CF9AE}" pid="124" name="Tipo Documento (Abono/Factura)">
    <vt:lpwstr>Tipo Documento (Abono/Factura)</vt:lpwstr>
  </property>
  <property fmtid="{D5CDD505-2E9C-101B-9397-08002B2CF9AE}" pid="125" name="Tipo de Documento sólo ABONO">
    <vt:lpwstr>Tipo de Documento sólo ABONO</vt:lpwstr>
  </property>
  <property fmtid="{D5CDD505-2E9C-101B-9397-08002B2CF9AE}" pid="126" name="Tipo de Tarjeta">
    <vt:lpwstr>Tipo de Tarjeta</vt:lpwstr>
  </property>
  <property fmtid="{D5CDD505-2E9C-101B-9397-08002B2CF9AE}" pid="127" name="Titular de la Tarjeta">
    <vt:lpwstr>Titular de la Tarjeta</vt:lpwstr>
  </property>
  <property fmtid="{D5CDD505-2E9C-101B-9397-08002B2CF9AE}" pid="128" name="Total Exento IVA">
    <vt:lpwstr>Total Exento IVA</vt:lpwstr>
  </property>
  <property fmtid="{D5CDD505-2E9C-101B-9397-08002B2CF9AE}" pid="129" name="Total Exento IVA  Mon2">
    <vt:lpwstr>Total Exento IVA  Mon2</vt:lpwstr>
  </property>
  <property fmtid="{D5CDD505-2E9C-101B-9397-08002B2CF9AE}" pid="130" name="Total Factura">
    <vt:lpwstr>Total Factura</vt:lpwstr>
  </property>
  <property fmtid="{D5CDD505-2E9C-101B-9397-08002B2CF9AE}" pid="131" name="Total Factura  Mon2">
    <vt:lpwstr>Total Factura  Mon2</vt:lpwstr>
  </property>
  <property fmtid="{D5CDD505-2E9C-101B-9397-08002B2CF9AE}" pid="132" name="Total Factura Alf. Línea 1">
    <vt:lpwstr>Total Factura Alf. Línea 1</vt:lpwstr>
  </property>
  <property fmtid="{D5CDD505-2E9C-101B-9397-08002B2CF9AE}" pid="133" name="Total Factura Alf. Línea 2">
    <vt:lpwstr>Total Factura Alf. Línea 2</vt:lpwstr>
  </property>
  <property fmtid="{D5CDD505-2E9C-101B-9397-08002B2CF9AE}" pid="134" name="Total Gastos">
    <vt:lpwstr>Total Gastos</vt:lpwstr>
  </property>
  <property fmtid="{D5CDD505-2E9C-101B-9397-08002B2CF9AE}" pid="135" name="Total Gastos  Mon2">
    <vt:lpwstr>Total Gastos  Mon2</vt:lpwstr>
  </property>
  <property fmtid="{D5CDD505-2E9C-101B-9397-08002B2CF9AE}" pid="136" name="Total Gastos con IVA">
    <vt:lpwstr>Total Gastos con IVA</vt:lpwstr>
  </property>
  <property fmtid="{D5CDD505-2E9C-101B-9397-08002B2CF9AE}" pid="137" name="Total Gastos sin IVA">
    <vt:lpwstr>Total Gastos sin IVA</vt:lpwstr>
  </property>
  <property fmtid="{D5CDD505-2E9C-101B-9397-08002B2CF9AE}" pid="138" name="Total Honorarios">
    <vt:lpwstr>Total Honorarios</vt:lpwstr>
  </property>
  <property fmtid="{D5CDD505-2E9C-101B-9397-08002B2CF9AE}" pid="139" name="Total Honorarios  Mon2">
    <vt:lpwstr>Total Honorarios  Mon2</vt:lpwstr>
  </property>
  <property fmtid="{D5CDD505-2E9C-101B-9397-08002B2CF9AE}" pid="140" name="Total Importe Descuento">
    <vt:lpwstr>Total Importe Descuento</vt:lpwstr>
  </property>
  <property fmtid="{D5CDD505-2E9C-101B-9397-08002B2CF9AE}" pid="141" name="Total Importe Dto. Mon2">
    <vt:lpwstr>Total Importe Dto. Mon2</vt:lpwstr>
  </property>
  <property fmtid="{D5CDD505-2E9C-101B-9397-08002B2CF9AE}" pid="142" name="Total Pagos Delegados">
    <vt:lpwstr>Total Pagos Delegados</vt:lpwstr>
  </property>
  <property fmtid="{D5CDD505-2E9C-101B-9397-08002B2CF9AE}" pid="143" name="Total Pagos Delegados  Mon2">
    <vt:lpwstr>Total Pagos Delegados  Mon2</vt:lpwstr>
  </property>
  <property fmtid="{D5CDD505-2E9C-101B-9397-08002B2CF9AE}" pid="144" name="Total Prov.Fondo Rec. Mon2">
    <vt:lpwstr>Total Prov.Fondo Rec. Mon2</vt:lpwstr>
  </property>
  <property fmtid="{D5CDD505-2E9C-101B-9397-08002B2CF9AE}" pid="145" name="Total Prov.Fondo Recibidas">
    <vt:lpwstr>Total Prov.Fondo Recibidas</vt:lpwstr>
  </property>
  <property fmtid="{D5CDD505-2E9C-101B-9397-08002B2CF9AE}" pid="146" name="Total Prov.Fondo Sol. Mon2">
    <vt:lpwstr>Total Prov.Fondo Sol. Mon2</vt:lpwstr>
  </property>
  <property fmtid="{D5CDD505-2E9C-101B-9397-08002B2CF9AE}" pid="147" name="Total Prov.Fondo Solicitadas">
    <vt:lpwstr>Total Prov.Fondo Solicitadas</vt:lpwstr>
  </property>
  <property fmtid="{D5CDD505-2E9C-101B-9397-08002B2CF9AE}" pid="148" name="Total Retención">
    <vt:lpwstr>Total Retención</vt:lpwstr>
  </property>
  <property fmtid="{D5CDD505-2E9C-101B-9397-08002B2CF9AE}" pid="149" name="Total Retención  Mon2">
    <vt:lpwstr>Total Retención  Mon2</vt:lpwstr>
  </property>
</Properties>
</file>